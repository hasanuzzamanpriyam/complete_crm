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2FF04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4DC622A8" wp14:editId="452C64FE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C6FE6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410"/>
        <w:gridCol w:w="270"/>
        <w:gridCol w:w="5534"/>
      </w:tblGrid>
      <w:tr w:rsidR="00B1227E" w14:paraId="17972D1D" w14:textId="77777777" w:rsidTr="00B1227E">
        <w:trPr>
          <w:trHeight w:val="359"/>
        </w:trPr>
        <w:tc>
          <w:tcPr>
            <w:tcW w:w="4410" w:type="dxa"/>
            <w:vMerge w:val="restart"/>
          </w:tcPr>
          <w:p w14:paraId="42CDFC71" w14:textId="2282382B" w:rsidR="00B1227E" w:rsidRDefault="00C64B40" w:rsidP="004408D7">
            <w:pPr>
              <w:pStyle w:val="Subtitle"/>
            </w:pPr>
            <w:r>
              <w:rPr>
                <w:noProof/>
              </w:rPr>
              <w:drawing>
                <wp:inline distT="0" distB="0" distL="0" distR="0" wp14:anchorId="78B199B7" wp14:editId="4B841AF1">
                  <wp:extent cx="2369820" cy="3238500"/>
                  <wp:effectExtent l="76200" t="76200" r="125730" b="133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0" cy="32385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735A5988" w14:textId="77777777" w:rsidR="00B1227E" w:rsidRDefault="00B1227E" w:rsidP="00EE259E"/>
        </w:tc>
        <w:tc>
          <w:tcPr>
            <w:tcW w:w="5534" w:type="dxa"/>
          </w:tcPr>
          <w:p w14:paraId="6C29B87B" w14:textId="67220FBC" w:rsidR="00B1227E" w:rsidRPr="00B20D41" w:rsidRDefault="00C64B40" w:rsidP="00CF61BE">
            <w:pPr>
              <w:pStyle w:val="Subtitle"/>
            </w:pPr>
            <w:r>
              <w:t>Office Assistant</w:t>
            </w:r>
          </w:p>
        </w:tc>
      </w:tr>
      <w:tr w:rsidR="00B1227E" w14:paraId="7FA47242" w14:textId="77777777" w:rsidTr="00B1227E">
        <w:trPr>
          <w:trHeight w:val="4715"/>
        </w:trPr>
        <w:tc>
          <w:tcPr>
            <w:tcW w:w="4410" w:type="dxa"/>
            <w:vMerge/>
          </w:tcPr>
          <w:p w14:paraId="1DAA70B4" w14:textId="77777777" w:rsidR="00B1227E" w:rsidRPr="008C6805" w:rsidRDefault="00B1227E" w:rsidP="00EE259E"/>
        </w:tc>
        <w:tc>
          <w:tcPr>
            <w:tcW w:w="270" w:type="dxa"/>
          </w:tcPr>
          <w:p w14:paraId="2EB26197" w14:textId="77777777" w:rsidR="00B1227E" w:rsidRDefault="00B1227E" w:rsidP="00EE259E"/>
        </w:tc>
        <w:tc>
          <w:tcPr>
            <w:tcW w:w="5534" w:type="dxa"/>
          </w:tcPr>
          <w:p w14:paraId="0C569A2D" w14:textId="371C3ABF" w:rsidR="00B1227E" w:rsidRDefault="00C64B40" w:rsidP="00EE259E">
            <w:pPr>
              <w:pStyle w:val="Title"/>
            </w:pPr>
            <w:r>
              <w:t>MAHSUFI UL ALAM</w:t>
            </w:r>
          </w:p>
          <w:p w14:paraId="71656C4A" w14:textId="77777777" w:rsidR="00B1227E" w:rsidRDefault="00000000" w:rsidP="00EE259E">
            <w:pPr>
              <w:pStyle w:val="Heading1"/>
            </w:pPr>
            <w:sdt>
              <w:sdtPr>
                <w:id w:val="2074003189"/>
                <w:placeholder>
                  <w:docPart w:val="F2FC9F72E6854ADE97192E8A267D2220"/>
                </w:placeholder>
                <w:temporary/>
                <w:showingPlcHdr/>
                <w15:appearance w15:val="hidden"/>
              </w:sdtPr>
              <w:sdtContent>
                <w:r w:rsidR="00B1227E" w:rsidRPr="002A61D3">
                  <w:t>Objective</w:t>
                </w:r>
              </w:sdtContent>
            </w:sdt>
          </w:p>
          <w:p w14:paraId="38674EF7" w14:textId="359F4379" w:rsidR="00C64B40" w:rsidRPr="00C64B40" w:rsidRDefault="00C64B40" w:rsidP="00C64B40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C64B40">
              <w:rPr>
                <w:b/>
                <w:bCs/>
              </w:rPr>
              <w:t>Organized and enthusiastic entry-level professional seeking an office assistant position at your organization. Offering my superior attention to detail, </w:t>
            </w:r>
            <w:r>
              <w:rPr>
                <w:b/>
                <w:bCs/>
              </w:rPr>
              <w:t>computer skills</w:t>
            </w:r>
            <w:r w:rsidRPr="00C64B40">
              <w:rPr>
                <w:b/>
                <w:bCs/>
              </w:rPr>
              <w:t xml:space="preserve"> and a strong desire to assist others.</w:t>
            </w:r>
          </w:p>
          <w:p w14:paraId="5AF838B6" w14:textId="3406F829" w:rsidR="00B1227E" w:rsidRPr="004700A9" w:rsidRDefault="00B1227E" w:rsidP="00CF61BE">
            <w:pPr>
              <w:rPr>
                <w:b/>
                <w:bCs/>
              </w:rPr>
            </w:pPr>
          </w:p>
        </w:tc>
      </w:tr>
      <w:tr w:rsidR="00843C1C" w14:paraId="74144596" w14:textId="77777777" w:rsidTr="00B1227E">
        <w:trPr>
          <w:trHeight w:val="8117"/>
        </w:trPr>
        <w:tc>
          <w:tcPr>
            <w:tcW w:w="4410" w:type="dxa"/>
          </w:tcPr>
          <w:p w14:paraId="62C04D81" w14:textId="77777777" w:rsidR="00843C1C" w:rsidRDefault="00000000" w:rsidP="00EE259E">
            <w:pPr>
              <w:pStyle w:val="Subtitle"/>
            </w:pPr>
            <w:sdt>
              <w:sdtPr>
                <w:id w:val="-2058072072"/>
                <w:placeholder>
                  <w:docPart w:val="96D397F7E5544150B6A7E6C09E6664A9"/>
                </w:placeholder>
                <w:temporary/>
                <w:showingPlcHdr/>
                <w15:appearance w15:val="hidden"/>
              </w:sdtPr>
              <w:sdtContent>
                <w:r w:rsidR="00CF61BE">
                  <w:t>Contact</w:t>
                </w:r>
              </w:sdtContent>
            </w:sdt>
          </w:p>
          <w:p w14:paraId="066A2DB3" w14:textId="4B3318CE" w:rsidR="00843C1C" w:rsidRPr="00D85EF8" w:rsidRDefault="00C64B40" w:rsidP="00EE259E">
            <w:pPr>
              <w:rPr>
                <w:lang w:val="fr-FR"/>
              </w:rPr>
            </w:pPr>
            <w:r>
              <w:t>Rajshahi, Rajshahi</w:t>
            </w:r>
          </w:p>
          <w:p w14:paraId="3267EBB8" w14:textId="7819DD7E" w:rsidR="00CF61BE" w:rsidRPr="00D85EF8" w:rsidRDefault="00C64B40" w:rsidP="00CF61BE">
            <w:pPr>
              <w:rPr>
                <w:lang w:val="fr-FR"/>
              </w:rPr>
            </w:pPr>
            <w:r>
              <w:t>Mahsufiulalam12@gmail.com</w:t>
            </w:r>
          </w:p>
          <w:p w14:paraId="1679B257" w14:textId="4E1B3393" w:rsidR="00843C1C" w:rsidRDefault="00C64B40" w:rsidP="00CF61BE">
            <w:r>
              <w:t>+880 1572916762</w:t>
            </w:r>
          </w:p>
          <w:p w14:paraId="55BB722B" w14:textId="77777777" w:rsidR="00843C1C" w:rsidRDefault="00843C1C" w:rsidP="00EE259E"/>
          <w:p w14:paraId="1317CF2A" w14:textId="77777777" w:rsidR="00843C1C" w:rsidRDefault="00000000" w:rsidP="00EE259E">
            <w:pPr>
              <w:pStyle w:val="Subtitle"/>
            </w:pPr>
            <w:sdt>
              <w:sdtPr>
                <w:id w:val="1415746174"/>
                <w:placeholder>
                  <w:docPart w:val="177AF41AE599454A80AE216B8334B398"/>
                </w:placeholder>
                <w:temporary/>
                <w:showingPlcHdr/>
                <w15:appearance w15:val="hidden"/>
              </w:sdtPr>
              <w:sdtContent>
                <w:r w:rsidR="00CF61BE">
                  <w:t>Education</w:t>
                </w:r>
              </w:sdtContent>
            </w:sdt>
          </w:p>
          <w:p w14:paraId="45CC0505" w14:textId="632AC779" w:rsidR="00CF61BE" w:rsidRDefault="00C64B40" w:rsidP="00EE259E">
            <w:pPr>
              <w:pStyle w:val="Heading3"/>
            </w:pPr>
            <w:r>
              <w:t>Mechanical Engineering</w:t>
            </w:r>
          </w:p>
          <w:p w14:paraId="3EE96C74" w14:textId="3F243A67" w:rsidR="00CF61BE" w:rsidRPr="00CF61BE" w:rsidRDefault="00C64B40" w:rsidP="00CF61BE">
            <w:pPr>
              <w:pStyle w:val="Heading2"/>
            </w:pPr>
            <w:r>
              <w:t>islamic university of technology,</w:t>
            </w:r>
            <w:r w:rsidR="00843C1C" w:rsidRPr="00CF61BE">
              <w:t xml:space="preserve"> </w:t>
            </w:r>
          </w:p>
          <w:p w14:paraId="1BF27D9A" w14:textId="44E5FB93" w:rsidR="00843C1C" w:rsidRDefault="00C64B40" w:rsidP="00EE259E">
            <w:pPr>
              <w:pStyle w:val="Heading3"/>
            </w:pPr>
            <w:r>
              <w:t>Gazipur</w:t>
            </w:r>
            <w:r w:rsidR="00843C1C">
              <w:t xml:space="preserve"> </w:t>
            </w:r>
          </w:p>
          <w:p w14:paraId="40C94028" w14:textId="77777777" w:rsidR="00843C1C" w:rsidRDefault="00843C1C" w:rsidP="00EE259E"/>
          <w:p w14:paraId="03AF15C0" w14:textId="77777777" w:rsidR="00843C1C" w:rsidRDefault="00000000" w:rsidP="00EE259E">
            <w:pPr>
              <w:pStyle w:val="Subtitle"/>
            </w:pPr>
            <w:sdt>
              <w:sdtPr>
                <w:id w:val="-1480222421"/>
                <w:placeholder>
                  <w:docPart w:val="F3FFEB9DA62C4B67B1A66D8D635F9D22"/>
                </w:placeholder>
                <w:temporary/>
                <w:showingPlcHdr/>
                <w15:appearance w15:val="hidden"/>
              </w:sdtPr>
              <w:sdtContent>
                <w:r w:rsidR="00CF61BE" w:rsidRPr="00010CFB">
                  <w:t>Skills</w:t>
                </w:r>
              </w:sdtContent>
            </w:sdt>
          </w:p>
          <w:p w14:paraId="6EE22AB5" w14:textId="48BAE8E8" w:rsidR="00843C1C" w:rsidRDefault="00C64B40" w:rsidP="00EE259E">
            <w:r>
              <w:t>Communication Skill</w:t>
            </w:r>
          </w:p>
          <w:p w14:paraId="758D584A" w14:textId="77777777" w:rsidR="00CF61BE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5CEB931B" wp14:editId="7EF65108">
                      <wp:extent cx="1435608" cy="137160"/>
                      <wp:effectExtent l="0" t="0" r="12700" b="15240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045845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ABB0A" id="Group 1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2kdra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" filled="f" strokecolor="#f7e3ee [660]" strokeweight="1pt">
                        <v:stroke joinstyle="round"/>
                      </v:rect>
                      <v:rect id="Rectangle 2" o:spid="_x0000_s1028" style="position:absolute;width:1045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4A80F682" w14:textId="2003F3CE" w:rsidR="00843C1C" w:rsidRDefault="00C64B40" w:rsidP="00EE259E">
            <w:r>
              <w:t>Organizing Skill</w:t>
            </w:r>
          </w:p>
          <w:p w14:paraId="507DBB28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31FC750" wp14:editId="752DF684">
                      <wp:extent cx="1435608" cy="137160"/>
                      <wp:effectExtent l="0" t="0" r="12700" b="15240"/>
                      <wp:docPr id="2" name="Group 2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807051588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3675934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755B67" id="Group 2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" filled="f" strokecolor="#f7e3ee [660]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0281D6E2" w14:textId="4510AABA" w:rsidR="00843C1C" w:rsidRDefault="00C64B40" w:rsidP="00EE259E">
            <w:r>
              <w:t>Multi-tasking</w:t>
            </w:r>
          </w:p>
          <w:p w14:paraId="4A1D5E6A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F571778" wp14:editId="4B2C4E8E">
                      <wp:extent cx="1435608" cy="137160"/>
                      <wp:effectExtent l="0" t="0" r="12700" b="15240"/>
                      <wp:docPr id="3" name="Group 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921677187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1806807" name="Rectangle 2"/>
                              <wps:cNvSpPr/>
                              <wps:spPr>
                                <a:xfrm>
                                  <a:off x="0" y="0"/>
                                  <a:ext cx="93356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862A6" id="Group 3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" filled="f" strokecolor="#f7e3ee [660]" strokeweight="1pt">
                        <v:stroke joinstyle="round"/>
                      </v:rect>
                      <v:rect id="Rectangle 2" o:spid="_x0000_s1028" style="position:absolute;width:9335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63BBD8D5" w14:textId="0A4EC9BF" w:rsidR="00843C1C" w:rsidRDefault="00C64B40" w:rsidP="00EE259E">
            <w:r>
              <w:t>Time Management</w:t>
            </w:r>
          </w:p>
          <w:p w14:paraId="387A496F" w14:textId="77777777" w:rsidR="00843C1C" w:rsidRPr="00A41BD5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DCE7014" wp14:editId="73AEAEF1">
                      <wp:extent cx="1435608" cy="137160"/>
                      <wp:effectExtent l="0" t="0" r="12700" b="15240"/>
                      <wp:docPr id="5" name="Group 5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440338893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336272" name="Rectangle 2"/>
                              <wps:cNvSpPr/>
                              <wps:spPr>
                                <a:xfrm>
                                  <a:off x="0" y="0"/>
                                  <a:ext cx="13851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FE8E8F" id="Group 5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Nk+LZ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" filled="f" strokecolor="#f7e3ee [660]" strokeweight="1pt">
                        <v:stroke joinstyle="round"/>
                      </v:rect>
                      <v:rect id="Rectangle 2" o:spid="_x0000_s1028" style="position:absolute;width:138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</w:tcPr>
          <w:p w14:paraId="465FE9EF" w14:textId="77777777" w:rsidR="00843C1C" w:rsidRDefault="00843C1C" w:rsidP="00EE259E"/>
        </w:tc>
        <w:tc>
          <w:tcPr>
            <w:tcW w:w="5534" w:type="dxa"/>
          </w:tcPr>
          <w:p w14:paraId="689E6205" w14:textId="77777777" w:rsidR="00843C1C" w:rsidRDefault="00000000" w:rsidP="00EE259E">
            <w:pPr>
              <w:pStyle w:val="Heading1"/>
            </w:pPr>
            <w:sdt>
              <w:sdtPr>
                <w:id w:val="1696962928"/>
                <w:placeholder>
                  <w:docPart w:val="F8D4629D03834028895817208088E4E4"/>
                </w:placeholder>
                <w:temporary/>
                <w:showingPlcHdr/>
                <w15:appearance w15:val="hidden"/>
              </w:sdtPr>
              <w:sdtContent>
                <w:r w:rsidR="00843C1C" w:rsidRPr="002A61D3">
                  <w:t>Experience</w:t>
                </w:r>
              </w:sdtContent>
            </w:sdt>
          </w:p>
          <w:p w14:paraId="24B2FC8F" w14:textId="1BB200D2" w:rsidR="00843C1C" w:rsidRDefault="00C64B40" w:rsidP="00C211BC">
            <w:r>
              <w:t>Sadly, NO professional level experience. But willing to learn every little details to make myself useful at the fullest potential.</w:t>
            </w:r>
            <w:r>
              <w:br/>
            </w:r>
          </w:p>
          <w:p w14:paraId="59FAFCED" w14:textId="77777777" w:rsidR="00726398" w:rsidRDefault="00C64B40" w:rsidP="00C211BC">
            <w:pPr>
              <w:rPr>
                <w:color w:val="C43784" w:themeColor="accent1" w:themeShade="BF"/>
                <w:sz w:val="24"/>
              </w:rPr>
            </w:pPr>
            <w:r w:rsidRPr="00C64B40">
              <w:rPr>
                <w:color w:val="C43784" w:themeColor="accent1" w:themeShade="BF"/>
                <w:sz w:val="24"/>
              </w:rPr>
              <w:t>HOBBY</w:t>
            </w:r>
          </w:p>
          <w:p w14:paraId="331FFB71" w14:textId="2A535545" w:rsidR="00C64B40" w:rsidRDefault="00C64B40" w:rsidP="00C211BC">
            <w:pPr>
              <w:rPr>
                <w:color w:val="000000" w:themeColor="text1"/>
                <w:szCs w:val="20"/>
              </w:rPr>
            </w:pPr>
            <w:r>
              <w:rPr>
                <w:color w:val="C43784" w:themeColor="accent1" w:themeShade="BF"/>
                <w:sz w:val="24"/>
              </w:rPr>
              <w:br/>
            </w:r>
            <w:r w:rsidRPr="00C64B40">
              <w:rPr>
                <w:color w:val="000000" w:themeColor="text1"/>
                <w:szCs w:val="20"/>
              </w:rPr>
              <w:t>Reading books and playing chess is my favorite pass time. Traveling with friends and family.</w:t>
            </w:r>
          </w:p>
          <w:p w14:paraId="471287B0" w14:textId="77777777" w:rsidR="00726398" w:rsidRDefault="00726398" w:rsidP="00C211BC">
            <w:pPr>
              <w:rPr>
                <w:color w:val="000000" w:themeColor="text1"/>
                <w:szCs w:val="20"/>
              </w:rPr>
            </w:pPr>
          </w:p>
          <w:p w14:paraId="7C8235B5" w14:textId="080504DA" w:rsidR="00726398" w:rsidRDefault="00726398" w:rsidP="00C211BC">
            <w:pPr>
              <w:rPr>
                <w:color w:val="C43784" w:themeColor="accent1" w:themeShade="BF"/>
                <w:sz w:val="24"/>
              </w:rPr>
            </w:pPr>
            <w:r>
              <w:rPr>
                <w:color w:val="C43784" w:themeColor="accent1" w:themeShade="BF"/>
                <w:sz w:val="24"/>
              </w:rPr>
              <w:t>REFFERENCES</w:t>
            </w:r>
          </w:p>
          <w:p w14:paraId="34FDC530" w14:textId="77777777" w:rsidR="00726398" w:rsidRDefault="00726398" w:rsidP="00C211BC">
            <w:pPr>
              <w:rPr>
                <w:color w:val="C43784" w:themeColor="accent1" w:themeShade="BF"/>
                <w:sz w:val="24"/>
              </w:rPr>
            </w:pPr>
          </w:p>
          <w:p w14:paraId="5B44E661" w14:textId="121AF735" w:rsidR="00726398" w:rsidRDefault="00726398" w:rsidP="00C211B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Available upon request.</w:t>
            </w:r>
          </w:p>
          <w:p w14:paraId="6B171423" w14:textId="77777777" w:rsidR="00726398" w:rsidRPr="00726398" w:rsidRDefault="00726398" w:rsidP="00C211BC">
            <w:pPr>
              <w:rPr>
                <w:color w:val="000000" w:themeColor="text1"/>
                <w:szCs w:val="20"/>
              </w:rPr>
            </w:pPr>
          </w:p>
          <w:p w14:paraId="1FBADD47" w14:textId="77777777" w:rsidR="00C64B40" w:rsidRPr="00726398" w:rsidRDefault="00C64B40" w:rsidP="00C211BC">
            <w:pPr>
              <w:rPr>
                <w:color w:val="808080" w:themeColor="background1" w:themeShade="80"/>
                <w:sz w:val="24"/>
              </w:rPr>
            </w:pPr>
          </w:p>
          <w:p w14:paraId="798B67A6" w14:textId="1841B8DD" w:rsidR="00C64B40" w:rsidRDefault="00C64B40" w:rsidP="00C211BC"/>
        </w:tc>
      </w:tr>
    </w:tbl>
    <w:p w14:paraId="48BE761D" w14:textId="77777777" w:rsidR="00871DB8" w:rsidRDefault="00871DB8"/>
    <w:sectPr w:rsidR="00871DB8" w:rsidSect="00B1227E">
      <w:pgSz w:w="12240" w:h="15840" w:code="1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44F5" w14:textId="77777777" w:rsidR="004B7FE9" w:rsidRDefault="004B7FE9" w:rsidP="00AA35A8">
      <w:pPr>
        <w:spacing w:line="240" w:lineRule="auto"/>
      </w:pPr>
      <w:r>
        <w:separator/>
      </w:r>
    </w:p>
  </w:endnote>
  <w:endnote w:type="continuationSeparator" w:id="0">
    <w:p w14:paraId="2D4A1F49" w14:textId="77777777" w:rsidR="004B7FE9" w:rsidRDefault="004B7FE9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61F3A" w14:textId="77777777" w:rsidR="004B7FE9" w:rsidRDefault="004B7FE9" w:rsidP="00AA35A8">
      <w:pPr>
        <w:spacing w:line="240" w:lineRule="auto"/>
      </w:pPr>
      <w:r>
        <w:separator/>
      </w:r>
    </w:p>
  </w:footnote>
  <w:footnote w:type="continuationSeparator" w:id="0">
    <w:p w14:paraId="25898125" w14:textId="77777777" w:rsidR="004B7FE9" w:rsidRDefault="004B7FE9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8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39" type="#_x0000_t75" style="width:13.8pt;height:13.8pt;visibility:visible" o:bullet="t">
        <v:imagedata r:id="rId2" o:title=""/>
      </v:shape>
    </w:pict>
  </w:numPicBullet>
  <w:abstractNum w:abstractNumId="0" w15:restartNumberingAfterBreak="0">
    <w:nsid w:val="066D34AD"/>
    <w:multiLevelType w:val="multilevel"/>
    <w:tmpl w:val="0C7C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7853">
    <w:abstractNumId w:val="1"/>
  </w:num>
  <w:num w:numId="2" w16cid:durableId="1675840551">
    <w:abstractNumId w:val="4"/>
  </w:num>
  <w:num w:numId="3" w16cid:durableId="751318933">
    <w:abstractNumId w:val="2"/>
  </w:num>
  <w:num w:numId="4" w16cid:durableId="2055545808">
    <w:abstractNumId w:val="3"/>
  </w:num>
  <w:num w:numId="5" w16cid:durableId="137411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40"/>
    <w:rsid w:val="00010CFB"/>
    <w:rsid w:val="00033263"/>
    <w:rsid w:val="000417DA"/>
    <w:rsid w:val="00045105"/>
    <w:rsid w:val="00060423"/>
    <w:rsid w:val="00060941"/>
    <w:rsid w:val="0007515C"/>
    <w:rsid w:val="00085878"/>
    <w:rsid w:val="000873F6"/>
    <w:rsid w:val="000B286F"/>
    <w:rsid w:val="000B3565"/>
    <w:rsid w:val="000C2EFF"/>
    <w:rsid w:val="000C47B2"/>
    <w:rsid w:val="000D134B"/>
    <w:rsid w:val="000D2BC7"/>
    <w:rsid w:val="000D408B"/>
    <w:rsid w:val="000D5C03"/>
    <w:rsid w:val="001102BE"/>
    <w:rsid w:val="00124ED6"/>
    <w:rsid w:val="00142AEB"/>
    <w:rsid w:val="001639D6"/>
    <w:rsid w:val="00167789"/>
    <w:rsid w:val="00176D22"/>
    <w:rsid w:val="00182371"/>
    <w:rsid w:val="0018639F"/>
    <w:rsid w:val="00186915"/>
    <w:rsid w:val="00194704"/>
    <w:rsid w:val="001A32F8"/>
    <w:rsid w:val="001B5913"/>
    <w:rsid w:val="001E5A59"/>
    <w:rsid w:val="001F4E5D"/>
    <w:rsid w:val="00203213"/>
    <w:rsid w:val="002236D5"/>
    <w:rsid w:val="00243756"/>
    <w:rsid w:val="0025167B"/>
    <w:rsid w:val="00263321"/>
    <w:rsid w:val="002662ED"/>
    <w:rsid w:val="002768E6"/>
    <w:rsid w:val="002A61D3"/>
    <w:rsid w:val="002B75EB"/>
    <w:rsid w:val="002C4E0C"/>
    <w:rsid w:val="002D03E4"/>
    <w:rsid w:val="002D2B94"/>
    <w:rsid w:val="002E2ABF"/>
    <w:rsid w:val="002E3AB1"/>
    <w:rsid w:val="002E7306"/>
    <w:rsid w:val="00315F8E"/>
    <w:rsid w:val="00316720"/>
    <w:rsid w:val="00331DCE"/>
    <w:rsid w:val="0033315E"/>
    <w:rsid w:val="00352A17"/>
    <w:rsid w:val="00360599"/>
    <w:rsid w:val="003A4782"/>
    <w:rsid w:val="003B4AEF"/>
    <w:rsid w:val="003C7884"/>
    <w:rsid w:val="003E17DE"/>
    <w:rsid w:val="003E53C3"/>
    <w:rsid w:val="003F2914"/>
    <w:rsid w:val="004133C3"/>
    <w:rsid w:val="00415CF3"/>
    <w:rsid w:val="00430CBF"/>
    <w:rsid w:val="004408D7"/>
    <w:rsid w:val="00453A7B"/>
    <w:rsid w:val="004700A9"/>
    <w:rsid w:val="004919CE"/>
    <w:rsid w:val="004936B2"/>
    <w:rsid w:val="004A28EA"/>
    <w:rsid w:val="004A6F8A"/>
    <w:rsid w:val="004B7FE9"/>
    <w:rsid w:val="004D2D96"/>
    <w:rsid w:val="004E2BCF"/>
    <w:rsid w:val="004F2D34"/>
    <w:rsid w:val="00526B52"/>
    <w:rsid w:val="00533E8B"/>
    <w:rsid w:val="0053618A"/>
    <w:rsid w:val="00543BCF"/>
    <w:rsid w:val="00547EC8"/>
    <w:rsid w:val="00556BD5"/>
    <w:rsid w:val="00556E31"/>
    <w:rsid w:val="00567EE6"/>
    <w:rsid w:val="005D1BA7"/>
    <w:rsid w:val="006259D7"/>
    <w:rsid w:val="00667611"/>
    <w:rsid w:val="00671CDE"/>
    <w:rsid w:val="006A1E18"/>
    <w:rsid w:val="006C0159"/>
    <w:rsid w:val="006C472D"/>
    <w:rsid w:val="006E3533"/>
    <w:rsid w:val="00702D1F"/>
    <w:rsid w:val="00703D84"/>
    <w:rsid w:val="00710252"/>
    <w:rsid w:val="00726398"/>
    <w:rsid w:val="00746660"/>
    <w:rsid w:val="00762785"/>
    <w:rsid w:val="00787CF7"/>
    <w:rsid w:val="00791376"/>
    <w:rsid w:val="007A0045"/>
    <w:rsid w:val="007A57CB"/>
    <w:rsid w:val="007B6FCC"/>
    <w:rsid w:val="007D04F2"/>
    <w:rsid w:val="007D5DDF"/>
    <w:rsid w:val="007E3FFC"/>
    <w:rsid w:val="007F1F33"/>
    <w:rsid w:val="007F7E5B"/>
    <w:rsid w:val="008162CF"/>
    <w:rsid w:val="00820593"/>
    <w:rsid w:val="00831977"/>
    <w:rsid w:val="008326F9"/>
    <w:rsid w:val="00843C1C"/>
    <w:rsid w:val="008618B7"/>
    <w:rsid w:val="00864A5D"/>
    <w:rsid w:val="00870D42"/>
    <w:rsid w:val="00871DB8"/>
    <w:rsid w:val="00874C6C"/>
    <w:rsid w:val="00884BFA"/>
    <w:rsid w:val="00887E05"/>
    <w:rsid w:val="008A1F08"/>
    <w:rsid w:val="008A3548"/>
    <w:rsid w:val="008C6805"/>
    <w:rsid w:val="008D2C61"/>
    <w:rsid w:val="008F180B"/>
    <w:rsid w:val="008F48B9"/>
    <w:rsid w:val="009049BC"/>
    <w:rsid w:val="0091339D"/>
    <w:rsid w:val="00916B9C"/>
    <w:rsid w:val="009272F7"/>
    <w:rsid w:val="00930196"/>
    <w:rsid w:val="00986493"/>
    <w:rsid w:val="009E0800"/>
    <w:rsid w:val="009E3A1C"/>
    <w:rsid w:val="00A17F36"/>
    <w:rsid w:val="00A25469"/>
    <w:rsid w:val="00A41BD5"/>
    <w:rsid w:val="00A633B0"/>
    <w:rsid w:val="00A7200A"/>
    <w:rsid w:val="00A90605"/>
    <w:rsid w:val="00A9368D"/>
    <w:rsid w:val="00A97832"/>
    <w:rsid w:val="00AA1166"/>
    <w:rsid w:val="00AA35A8"/>
    <w:rsid w:val="00AA7575"/>
    <w:rsid w:val="00AB44BF"/>
    <w:rsid w:val="00AB6B2F"/>
    <w:rsid w:val="00AE42F3"/>
    <w:rsid w:val="00AE562D"/>
    <w:rsid w:val="00B06877"/>
    <w:rsid w:val="00B1227E"/>
    <w:rsid w:val="00B20D41"/>
    <w:rsid w:val="00B42B22"/>
    <w:rsid w:val="00B72597"/>
    <w:rsid w:val="00B8453F"/>
    <w:rsid w:val="00B847CF"/>
    <w:rsid w:val="00B85473"/>
    <w:rsid w:val="00B96871"/>
    <w:rsid w:val="00BA14F1"/>
    <w:rsid w:val="00BB03ED"/>
    <w:rsid w:val="00BE2FC9"/>
    <w:rsid w:val="00BE5968"/>
    <w:rsid w:val="00BE75EC"/>
    <w:rsid w:val="00C116A7"/>
    <w:rsid w:val="00C14FBF"/>
    <w:rsid w:val="00C211BC"/>
    <w:rsid w:val="00C50145"/>
    <w:rsid w:val="00C62E97"/>
    <w:rsid w:val="00C64B40"/>
    <w:rsid w:val="00C81587"/>
    <w:rsid w:val="00C86515"/>
    <w:rsid w:val="00CB3E40"/>
    <w:rsid w:val="00CB72CF"/>
    <w:rsid w:val="00CD1A30"/>
    <w:rsid w:val="00CE6E8B"/>
    <w:rsid w:val="00CF22B3"/>
    <w:rsid w:val="00CF2766"/>
    <w:rsid w:val="00CF61BE"/>
    <w:rsid w:val="00CF68CB"/>
    <w:rsid w:val="00D31ADA"/>
    <w:rsid w:val="00D45748"/>
    <w:rsid w:val="00D656E1"/>
    <w:rsid w:val="00D85EF8"/>
    <w:rsid w:val="00D86385"/>
    <w:rsid w:val="00D93B22"/>
    <w:rsid w:val="00D95726"/>
    <w:rsid w:val="00DB472D"/>
    <w:rsid w:val="00DB724D"/>
    <w:rsid w:val="00DB7BC4"/>
    <w:rsid w:val="00DE5DDA"/>
    <w:rsid w:val="00DF042E"/>
    <w:rsid w:val="00E03C29"/>
    <w:rsid w:val="00E067BA"/>
    <w:rsid w:val="00E13FBE"/>
    <w:rsid w:val="00E57007"/>
    <w:rsid w:val="00E90063"/>
    <w:rsid w:val="00E95915"/>
    <w:rsid w:val="00EB74E8"/>
    <w:rsid w:val="00EC0F79"/>
    <w:rsid w:val="00ED28E8"/>
    <w:rsid w:val="00ED6169"/>
    <w:rsid w:val="00EE1359"/>
    <w:rsid w:val="00EE69F9"/>
    <w:rsid w:val="00EF2971"/>
    <w:rsid w:val="00EF3416"/>
    <w:rsid w:val="00EF6280"/>
    <w:rsid w:val="00F04B3C"/>
    <w:rsid w:val="00F30552"/>
    <w:rsid w:val="00F40EE0"/>
    <w:rsid w:val="00F46BDB"/>
    <w:rsid w:val="00F61813"/>
    <w:rsid w:val="00F6774F"/>
    <w:rsid w:val="00F701A5"/>
    <w:rsid w:val="00F706C1"/>
    <w:rsid w:val="00F77D3D"/>
    <w:rsid w:val="00F828E2"/>
    <w:rsid w:val="00FB20D8"/>
    <w:rsid w:val="00FB5586"/>
    <w:rsid w:val="00FB7F9F"/>
    <w:rsid w:val="00FD73C5"/>
    <w:rsid w:val="00FE6D24"/>
    <w:rsid w:val="00FE720F"/>
    <w:rsid w:val="00FE7592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D73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BC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C64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N\AppData\Roaming\Microsoft\Templates\Photo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FC9F72E6854ADE97192E8A267D2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25AE-2AB5-4268-B343-2ADB9B7D92CB}"/>
      </w:docPartPr>
      <w:docPartBody>
        <w:p w:rsidR="00000000" w:rsidRDefault="00000000">
          <w:pPr>
            <w:pStyle w:val="F2FC9F72E6854ADE97192E8A267D2220"/>
          </w:pPr>
          <w:r w:rsidRPr="002A61D3">
            <w:t>Objective</w:t>
          </w:r>
        </w:p>
      </w:docPartBody>
    </w:docPart>
    <w:docPart>
      <w:docPartPr>
        <w:name w:val="96D397F7E5544150B6A7E6C09E666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D15F9-E19F-4380-8DCF-6750C20B41C9}"/>
      </w:docPartPr>
      <w:docPartBody>
        <w:p w:rsidR="00000000" w:rsidRDefault="00000000">
          <w:pPr>
            <w:pStyle w:val="96D397F7E5544150B6A7E6C09E6664A9"/>
          </w:pPr>
          <w:r>
            <w:t>Contact</w:t>
          </w:r>
        </w:p>
      </w:docPartBody>
    </w:docPart>
    <w:docPart>
      <w:docPartPr>
        <w:name w:val="177AF41AE599454A80AE216B8334B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685C8-4EB7-4E9C-8078-83F9C17825FC}"/>
      </w:docPartPr>
      <w:docPartBody>
        <w:p w:rsidR="00000000" w:rsidRDefault="00000000">
          <w:pPr>
            <w:pStyle w:val="177AF41AE599454A80AE216B8334B398"/>
          </w:pPr>
          <w:r>
            <w:t>Education</w:t>
          </w:r>
        </w:p>
      </w:docPartBody>
    </w:docPart>
    <w:docPart>
      <w:docPartPr>
        <w:name w:val="F3FFEB9DA62C4B67B1A66D8D635F9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9B35-0FEE-42DA-8AB9-CB375C047E30}"/>
      </w:docPartPr>
      <w:docPartBody>
        <w:p w:rsidR="00000000" w:rsidRDefault="00000000">
          <w:pPr>
            <w:pStyle w:val="F3FFEB9DA62C4B67B1A66D8D635F9D22"/>
          </w:pPr>
          <w:r w:rsidRPr="00010CFB">
            <w:t>Skills</w:t>
          </w:r>
        </w:p>
      </w:docPartBody>
    </w:docPart>
    <w:docPart>
      <w:docPartPr>
        <w:name w:val="F8D4629D03834028895817208088E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D3E43-25F1-4F59-BE11-77DE14C7FD3F}"/>
      </w:docPartPr>
      <w:docPartBody>
        <w:p w:rsidR="00000000" w:rsidRDefault="00000000">
          <w:pPr>
            <w:pStyle w:val="F8D4629D03834028895817208088E4E4"/>
          </w:pPr>
          <w:r w:rsidRPr="002A61D3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EC"/>
    <w:rsid w:val="003403EC"/>
    <w:rsid w:val="0076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D3A42BABFA49279AD1BA293D39EE0A">
    <w:name w:val="42D3A42BABFA49279AD1BA293D39EE0A"/>
  </w:style>
  <w:style w:type="paragraph" w:customStyle="1" w:styleId="01E4353413BB4E5BBA7EB42279267E4F">
    <w:name w:val="01E4353413BB4E5BBA7EB42279267E4F"/>
  </w:style>
  <w:style w:type="paragraph" w:customStyle="1" w:styleId="F2FC9F72E6854ADE97192E8A267D2220">
    <w:name w:val="F2FC9F72E6854ADE97192E8A267D2220"/>
  </w:style>
  <w:style w:type="paragraph" w:customStyle="1" w:styleId="971CFE2E10E540068AE1DE16D5F1832E">
    <w:name w:val="971CFE2E10E540068AE1DE16D5F1832E"/>
  </w:style>
  <w:style w:type="paragraph" w:customStyle="1" w:styleId="96D397F7E5544150B6A7E6C09E6664A9">
    <w:name w:val="96D397F7E5544150B6A7E6C09E6664A9"/>
  </w:style>
  <w:style w:type="paragraph" w:customStyle="1" w:styleId="111633E7D67949F3940B74A63E7F99BD">
    <w:name w:val="111633E7D67949F3940B74A63E7F99BD"/>
  </w:style>
  <w:style w:type="paragraph" w:customStyle="1" w:styleId="88B65253B4DF48F393ADBB60DA32D89E">
    <w:name w:val="88B65253B4DF48F393ADBB60DA32D89E"/>
  </w:style>
  <w:style w:type="paragraph" w:customStyle="1" w:styleId="89DD9AE5BB014100AFE2B1E5D57CB9CE">
    <w:name w:val="89DD9AE5BB014100AFE2B1E5D57CB9CE"/>
  </w:style>
  <w:style w:type="paragraph" w:customStyle="1" w:styleId="49AE35CCBD484663A6A45DC14BDD1585">
    <w:name w:val="49AE35CCBD484663A6A45DC14BDD1585"/>
  </w:style>
  <w:style w:type="paragraph" w:customStyle="1" w:styleId="177AF41AE599454A80AE216B8334B398">
    <w:name w:val="177AF41AE599454A80AE216B8334B398"/>
  </w:style>
  <w:style w:type="paragraph" w:customStyle="1" w:styleId="F798B5C5EA9E42F2ADD6C49440364B22">
    <w:name w:val="F798B5C5EA9E42F2ADD6C49440364B22"/>
  </w:style>
  <w:style w:type="paragraph" w:customStyle="1" w:styleId="5DBF24D34E97406E869B7C62BF770260">
    <w:name w:val="5DBF24D34E97406E869B7C62BF770260"/>
  </w:style>
  <w:style w:type="paragraph" w:customStyle="1" w:styleId="0F66BD09A3EE4173BE6B72CE6CDF7D21">
    <w:name w:val="0F66BD09A3EE4173BE6B72CE6CDF7D21"/>
  </w:style>
  <w:style w:type="paragraph" w:customStyle="1" w:styleId="59E54CF407484E3297A10B5959FDB1AC">
    <w:name w:val="59E54CF407484E3297A10B5959FDB1AC"/>
  </w:style>
  <w:style w:type="paragraph" w:customStyle="1" w:styleId="F3FFEB9DA62C4B67B1A66D8D635F9D22">
    <w:name w:val="F3FFEB9DA62C4B67B1A66D8D635F9D22"/>
  </w:style>
  <w:style w:type="paragraph" w:customStyle="1" w:styleId="DB10A0329B5843309D1335685567525D">
    <w:name w:val="DB10A0329B5843309D1335685567525D"/>
  </w:style>
  <w:style w:type="paragraph" w:customStyle="1" w:styleId="6D92E84D70F841C2BDD78BD6AB2A351B">
    <w:name w:val="6D92E84D70F841C2BDD78BD6AB2A351B"/>
  </w:style>
  <w:style w:type="paragraph" w:customStyle="1" w:styleId="2765D807DB164C0ABAE8E805D35109D5">
    <w:name w:val="2765D807DB164C0ABAE8E805D35109D5"/>
  </w:style>
  <w:style w:type="paragraph" w:customStyle="1" w:styleId="F4F9C585FC5049699652CEA5A7C81015">
    <w:name w:val="F4F9C585FC5049699652CEA5A7C81015"/>
  </w:style>
  <w:style w:type="paragraph" w:customStyle="1" w:styleId="F8D4629D03834028895817208088E4E4">
    <w:name w:val="F8D4629D03834028895817208088E4E4"/>
  </w:style>
  <w:style w:type="paragraph" w:customStyle="1" w:styleId="A1AA870D7C584C86AD1AAF4AC1C22C65">
    <w:name w:val="A1AA870D7C584C86AD1AAF4AC1C22C65"/>
  </w:style>
  <w:style w:type="paragraph" w:customStyle="1" w:styleId="1E217C92BB624740B937445E85426EE9">
    <w:name w:val="1E217C92BB624740B937445E85426EE9"/>
  </w:style>
  <w:style w:type="paragraph" w:customStyle="1" w:styleId="E057522A583944A7969A674B3B138E76">
    <w:name w:val="E057522A583944A7969A674B3B138E76"/>
  </w:style>
  <w:style w:type="paragraph" w:customStyle="1" w:styleId="6D4DA2FA73AC4864A1FDB6749E39EFD6">
    <w:name w:val="6D4DA2FA73AC4864A1FDB6749E39EFD6"/>
  </w:style>
  <w:style w:type="paragraph" w:customStyle="1" w:styleId="28E906A5E56E407EA5655A1AC5AEBBD8">
    <w:name w:val="28E906A5E56E407EA5655A1AC5AEBBD8"/>
  </w:style>
  <w:style w:type="paragraph" w:customStyle="1" w:styleId="2553D35D958E480982CBE4BFFEFB68C8">
    <w:name w:val="2553D35D958E480982CBE4BFFEFB68C8"/>
  </w:style>
  <w:style w:type="paragraph" w:customStyle="1" w:styleId="FF38BF89338C447DB2FA2B0CF4B930D8">
    <w:name w:val="FF38BF89338C447DB2FA2B0CF4B930D8"/>
  </w:style>
  <w:style w:type="paragraph" w:customStyle="1" w:styleId="ABEF687C8C5643FFB03A8058BF49FC82">
    <w:name w:val="ABEF687C8C5643FFB03A8058BF49FC82"/>
  </w:style>
  <w:style w:type="paragraph" w:customStyle="1" w:styleId="D03121219FC54E3088033AAFC74B165A">
    <w:name w:val="D03121219FC54E3088033AAFC74B165A"/>
  </w:style>
  <w:style w:type="paragraph" w:customStyle="1" w:styleId="656753A8C8774A09B22574A2D812A662">
    <w:name w:val="656753A8C8774A09B22574A2D812A662"/>
  </w:style>
  <w:style w:type="paragraph" w:customStyle="1" w:styleId="FEDD25F0005E48D79983BF05C738669E">
    <w:name w:val="FEDD25F0005E48D79983BF05C738669E"/>
  </w:style>
  <w:style w:type="paragraph" w:customStyle="1" w:styleId="946E99926CE7430C9B71E69AF3F1BD78">
    <w:name w:val="946E99926CE7430C9B71E69AF3F1BD78"/>
  </w:style>
  <w:style w:type="paragraph" w:customStyle="1" w:styleId="EA626EF42ACB44D182B16A03A8DDCE8A">
    <w:name w:val="EA626EF42ACB44D182B16A03A8DDCE8A"/>
  </w:style>
  <w:style w:type="paragraph" w:customStyle="1" w:styleId="2F46153BFA81479EB669A7D58380FE2A">
    <w:name w:val="2F46153BFA81479EB669A7D58380FE2A"/>
  </w:style>
  <w:style w:type="paragraph" w:customStyle="1" w:styleId="78F39AE965D7444CB34BC1380ED2C492">
    <w:name w:val="78F39AE965D7444CB34BC1380ED2C4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Photo resume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2025-07-29T19:33:00Z</dcterms:created>
  <dcterms:modified xsi:type="dcterms:W3CDTF">2025-07-29T19:50:00Z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